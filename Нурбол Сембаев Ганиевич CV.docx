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5EB3E" w14:textId="2C29DFA1" w:rsidR="00CE2D13" w:rsidRDefault="00994052" w:rsidP="00994052">
      <w:pPr>
        <w:pStyle w:val="Name"/>
      </w:pPr>
      <w:proofErr w:type="spellStart"/>
      <w:r w:rsidRPr="00994052">
        <w:t>Нурбол</w:t>
      </w:r>
      <w:proofErr w:type="spellEnd"/>
      <w:r w:rsidRPr="00994052">
        <w:t xml:space="preserve"> </w:t>
      </w:r>
      <w:proofErr w:type="spellStart"/>
      <w:r w:rsidRPr="00994052">
        <w:t>Сембаев</w:t>
      </w:r>
      <w:proofErr w:type="spellEnd"/>
      <w:r w:rsidRPr="00994052">
        <w:t xml:space="preserve"> </w:t>
      </w:r>
      <w:proofErr w:type="spellStart"/>
      <w:r w:rsidRPr="00994052">
        <w:t>Ганиевич</w:t>
      </w:r>
      <w:proofErr w:type="spellEnd"/>
    </w:p>
    <w:p w14:paraId="26DE8430" w14:textId="617AFA77" w:rsidR="00CE2D13" w:rsidRDefault="00994052" w:rsidP="00994052">
      <w:pPr>
        <w:pStyle w:val="ContactInformation"/>
        <w:rPr>
          <w:lang w:val="kk-KZ"/>
        </w:rPr>
      </w:pPr>
      <w:proofErr w:type="spellStart"/>
      <w:r w:rsidRPr="00994052">
        <w:t>Туран</w:t>
      </w:r>
      <w:proofErr w:type="spellEnd"/>
      <w:r w:rsidRPr="00994052">
        <w:t xml:space="preserve"> 55/3, кв.70, </w:t>
      </w:r>
      <w:proofErr w:type="spellStart"/>
      <w:r w:rsidRPr="00994052">
        <w:t>Астана</w:t>
      </w:r>
      <w:proofErr w:type="spellEnd"/>
      <w:r w:rsidRPr="00994052">
        <w:t xml:space="preserve">| </w:t>
      </w:r>
      <w:r w:rsidRPr="00994052">
        <w:t>@nurballerS</w:t>
      </w:r>
      <w:r w:rsidRPr="00994052">
        <w:t xml:space="preserve"> | </w:t>
      </w:r>
      <w:r w:rsidRPr="00994052">
        <w:t>+7 777 516 92 99</w:t>
      </w:r>
    </w:p>
    <w:p w14:paraId="340945DC" w14:textId="61BCE228" w:rsidR="00994052" w:rsidRPr="00994052" w:rsidRDefault="00994052" w:rsidP="00994052">
      <w:pPr>
        <w:pStyle w:val="ContactInformation"/>
      </w:pPr>
      <w:r w:rsidRPr="00994052">
        <w:t xml:space="preserve">GitHub: </w:t>
      </w:r>
      <w:r w:rsidRPr="00994052">
        <w:t>https://github.com/Rudswoods?tab=repositories</w:t>
      </w:r>
    </w:p>
    <w:p w14:paraId="4181F709" w14:textId="6D459B53" w:rsidR="00CE2D13" w:rsidRPr="00994052" w:rsidRDefault="00994052">
      <w:pPr>
        <w:pStyle w:val="Heading1"/>
        <w:rPr>
          <w:lang w:val="ru-RU"/>
        </w:rPr>
      </w:pPr>
      <w:r w:rsidRPr="00994052">
        <w:rPr>
          <w:lang w:val="ru-RU"/>
        </w:rPr>
        <w:t>Цель</w:t>
      </w:r>
    </w:p>
    <w:p w14:paraId="31EEE6B1" w14:textId="7B0AA230" w:rsidR="00CE2D13" w:rsidRPr="00994052" w:rsidRDefault="00994052">
      <w:pPr>
        <w:spacing w:after="180"/>
        <w:rPr>
          <w:lang w:val="ru-RU"/>
        </w:rPr>
      </w:pPr>
      <w:r w:rsidRPr="00994052">
        <w:rPr>
          <w:lang w:val="ru-RU"/>
        </w:rPr>
        <w:t>Получение стажировки в сфере программирования с целью применения и углубления практических знаний, участия в реальных проектах и развития в профессиональной среде.</w:t>
      </w:r>
    </w:p>
    <w:p w14:paraId="3514E6A6" w14:textId="5AA041AE" w:rsidR="00CE2D13" w:rsidRDefault="00994052">
      <w:pPr>
        <w:pStyle w:val="Heading1"/>
      </w:pPr>
      <w:proofErr w:type="spellStart"/>
      <w:r>
        <w:t>Навыки</w:t>
      </w:r>
      <w:proofErr w:type="spellEnd"/>
    </w:p>
    <w:p w14:paraId="0B7C816B" w14:textId="77777777" w:rsidR="00994052" w:rsidRPr="00994052" w:rsidRDefault="00994052" w:rsidP="00994052">
      <w:proofErr w:type="spellStart"/>
      <w:r w:rsidRPr="00994052">
        <w:t>Языки</w:t>
      </w:r>
      <w:proofErr w:type="spellEnd"/>
      <w:r w:rsidRPr="00994052">
        <w:t xml:space="preserve"> </w:t>
      </w:r>
      <w:proofErr w:type="spellStart"/>
      <w:r w:rsidRPr="00994052">
        <w:t>программирования</w:t>
      </w:r>
      <w:proofErr w:type="spellEnd"/>
      <w:r w:rsidRPr="00994052">
        <w:t>:</w:t>
      </w:r>
    </w:p>
    <w:p w14:paraId="6711E145" w14:textId="6CA01A15" w:rsidR="00994052" w:rsidRDefault="00994052" w:rsidP="00994052">
      <w:r>
        <w:t>JavaScript, C++, C#, Java, Python, Rust, Solana (</w:t>
      </w:r>
      <w:proofErr w:type="spellStart"/>
      <w:r>
        <w:t>блокчейн</w:t>
      </w:r>
      <w:proofErr w:type="spellEnd"/>
      <w:r>
        <w:t>)</w:t>
      </w:r>
    </w:p>
    <w:p w14:paraId="33FC025D" w14:textId="77777777" w:rsidR="00994052" w:rsidRPr="00994052" w:rsidRDefault="00994052" w:rsidP="00994052">
      <w:proofErr w:type="spellStart"/>
      <w:r w:rsidRPr="00994052">
        <w:t>Фреймворки</w:t>
      </w:r>
      <w:proofErr w:type="spellEnd"/>
      <w:r w:rsidRPr="00994052">
        <w:t xml:space="preserve"> и </w:t>
      </w:r>
      <w:proofErr w:type="spellStart"/>
      <w:r w:rsidRPr="00994052">
        <w:t>технологии</w:t>
      </w:r>
      <w:proofErr w:type="spellEnd"/>
      <w:r w:rsidRPr="00994052">
        <w:t>:</w:t>
      </w:r>
    </w:p>
    <w:p w14:paraId="46758C2E" w14:textId="1D414927" w:rsidR="00994052" w:rsidRDefault="00994052" w:rsidP="00994052">
      <w:r>
        <w:t>Flutter, Unity, Xcode (iOS), Git, Linux Terminal</w:t>
      </w:r>
    </w:p>
    <w:p w14:paraId="703F8CD6" w14:textId="55158B51" w:rsidR="00994052" w:rsidRPr="00994052" w:rsidRDefault="00994052" w:rsidP="00994052">
      <w:r w:rsidRPr="00994052">
        <w:rPr>
          <w:lang w:val="ru-RU"/>
        </w:rPr>
        <w:t>Прочее:</w:t>
      </w:r>
    </w:p>
    <w:p w14:paraId="2B62AE25" w14:textId="3C437333" w:rsidR="00994052" w:rsidRPr="00994052" w:rsidRDefault="00994052" w:rsidP="00994052">
      <w:r w:rsidRPr="00994052">
        <w:rPr>
          <w:lang w:val="ru-RU"/>
        </w:rPr>
        <w:t xml:space="preserve">Опыт в разработке смарт-контрактов на </w:t>
      </w:r>
      <w:r>
        <w:t>Rust</w:t>
      </w:r>
      <w:r w:rsidRPr="00994052">
        <w:rPr>
          <w:lang w:val="ru-RU"/>
        </w:rPr>
        <w:t>/</w:t>
      </w:r>
      <w:r>
        <w:t>Solana</w:t>
      </w:r>
    </w:p>
    <w:p w14:paraId="67369C07" w14:textId="02A74CB7" w:rsidR="00994052" w:rsidRPr="00994052" w:rsidRDefault="00994052" w:rsidP="00994052">
      <w:r w:rsidRPr="00994052">
        <w:rPr>
          <w:lang w:val="ru-RU"/>
        </w:rPr>
        <w:t xml:space="preserve">Уверенное владение системой контроля версий </w:t>
      </w:r>
      <w:r>
        <w:t>Git</w:t>
      </w:r>
    </w:p>
    <w:p w14:paraId="3FEDD90A" w14:textId="6736AC25" w:rsidR="00994052" w:rsidRPr="00994052" w:rsidRDefault="00994052" w:rsidP="00994052">
      <w:r w:rsidRPr="00994052">
        <w:rPr>
          <w:lang w:val="ru-RU"/>
        </w:rPr>
        <w:t xml:space="preserve">Навыки командной разработки и работы в терминале </w:t>
      </w:r>
      <w:r>
        <w:t>Linux</w:t>
      </w:r>
    </w:p>
    <w:p w14:paraId="22AC2868" w14:textId="77777777" w:rsidR="00994052" w:rsidRPr="00994052" w:rsidRDefault="00994052" w:rsidP="00994052">
      <w:pPr>
        <w:rPr>
          <w:lang w:val="ru-RU"/>
        </w:rPr>
      </w:pPr>
      <w:r w:rsidRPr="00994052">
        <w:rPr>
          <w:lang w:val="ru-RU"/>
        </w:rPr>
        <w:t>Языки:</w:t>
      </w:r>
    </w:p>
    <w:p w14:paraId="6953D14F" w14:textId="09D9718F" w:rsidR="00994052" w:rsidRPr="00994052" w:rsidRDefault="00994052" w:rsidP="00994052">
      <w:pPr>
        <w:rPr>
          <w:rFonts w:ascii="Calibri" w:hAnsi="Calibri" w:cs="Calibri"/>
          <w:lang w:val="kk-KZ"/>
        </w:rPr>
      </w:pPr>
      <w:r w:rsidRPr="00994052">
        <w:rPr>
          <w:lang w:val="ru-RU"/>
        </w:rPr>
        <w:t xml:space="preserve">Английский — уровень </w:t>
      </w:r>
      <w:r>
        <w:t>B</w:t>
      </w:r>
      <w:r w:rsidRPr="00994052">
        <w:rPr>
          <w:lang w:val="ru-RU"/>
        </w:rPr>
        <w:t>1 (</w:t>
      </w:r>
      <w:r>
        <w:t>Intermediate</w:t>
      </w:r>
      <w:r w:rsidRPr="00994052">
        <w:rPr>
          <w:lang w:val="ru-RU"/>
        </w:rPr>
        <w:t>)</w:t>
      </w:r>
      <w:r w:rsidRPr="00994052">
        <w:rPr>
          <w:lang w:val="ru-RU"/>
        </w:rPr>
        <w:t xml:space="preserve">, </w:t>
      </w:r>
      <w:proofErr w:type="spellStart"/>
      <w:r>
        <w:rPr>
          <w:lang w:val="kk-KZ"/>
        </w:rPr>
        <w:t>Русский</w:t>
      </w:r>
      <w:proofErr w:type="spellEnd"/>
      <w:r>
        <w:rPr>
          <w:lang w:val="kk-KZ"/>
        </w:rPr>
        <w:t xml:space="preserve"> и </w:t>
      </w:r>
      <w:proofErr w:type="spellStart"/>
      <w:r>
        <w:rPr>
          <w:lang w:val="kk-KZ"/>
        </w:rPr>
        <w:t>Казахский</w:t>
      </w:r>
      <w:proofErr w:type="spellEnd"/>
      <w:r>
        <w:rPr>
          <w:lang w:val="kk-KZ"/>
        </w:rPr>
        <w:t xml:space="preserve"> </w:t>
      </w:r>
      <w:r>
        <w:rPr>
          <w:rFonts w:ascii="Calibri" w:hAnsi="Calibri" w:cs="Calibri"/>
          <w:lang w:val="kk-KZ"/>
        </w:rPr>
        <w:t>(</w:t>
      </w:r>
      <w:proofErr w:type="spellStart"/>
      <w:r>
        <w:rPr>
          <w:rFonts w:ascii="Calibri" w:hAnsi="Calibri" w:cs="Calibri"/>
          <w:lang w:val="kk-KZ"/>
        </w:rPr>
        <w:t>родной</w:t>
      </w:r>
      <w:proofErr w:type="spellEnd"/>
      <w:r>
        <w:rPr>
          <w:rFonts w:ascii="Calibri" w:hAnsi="Calibri" w:cs="Calibri"/>
          <w:lang w:val="kk-KZ"/>
        </w:rPr>
        <w:t>)</w:t>
      </w:r>
    </w:p>
    <w:p w14:paraId="7DE139AE" w14:textId="3E7D8E9B" w:rsidR="00CE2D13" w:rsidRPr="00994052" w:rsidRDefault="00994052">
      <w:pPr>
        <w:pStyle w:val="Heading2"/>
        <w:rPr>
          <w:lang w:val="ru-RU"/>
        </w:rPr>
      </w:pPr>
      <w:r w:rsidRPr="00994052">
        <w:rPr>
          <w:lang w:val="ru-RU"/>
        </w:rPr>
        <w:t>Образование</w:t>
      </w:r>
    </w:p>
    <w:p w14:paraId="4A320A60" w14:textId="77777777" w:rsidR="00994052" w:rsidRPr="00994052" w:rsidRDefault="00994052" w:rsidP="00994052">
      <w:pPr>
        <w:pStyle w:val="Heading2"/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  <w:lang w:val="ru-RU"/>
        </w:rPr>
      </w:pPr>
      <w:r w:rsidRPr="00994052"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</w:rPr>
        <w:t>Astana</w:t>
      </w:r>
      <w:r w:rsidRPr="00994052"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  <w:lang w:val="ru-RU"/>
        </w:rPr>
        <w:t xml:space="preserve"> </w:t>
      </w:r>
      <w:r w:rsidRPr="00994052"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</w:rPr>
        <w:t>IT</w:t>
      </w:r>
      <w:r w:rsidRPr="00994052"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  <w:lang w:val="ru-RU"/>
        </w:rPr>
        <w:t xml:space="preserve"> </w:t>
      </w:r>
      <w:r w:rsidRPr="00994052"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</w:rPr>
        <w:t>University</w:t>
      </w:r>
      <w:r w:rsidRPr="00994052"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  <w:lang w:val="ru-RU"/>
        </w:rPr>
        <w:t>, Астана</w:t>
      </w:r>
    </w:p>
    <w:p w14:paraId="7CC4E90D" w14:textId="7CCD1A5C" w:rsidR="00994052" w:rsidRPr="00994052" w:rsidRDefault="00994052" w:rsidP="00994052">
      <w:pPr>
        <w:pStyle w:val="Heading2"/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</w:pP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  <w:t xml:space="preserve">Бакалавриат, 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  <w:t>2023–2026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  <w:t xml:space="preserve"> (в процессе обучения)</w:t>
      </w:r>
    </w:p>
    <w:p w14:paraId="292D924F" w14:textId="77777777" w:rsidR="00994052" w:rsidRPr="00994052" w:rsidRDefault="00994052" w:rsidP="00994052">
      <w:pPr>
        <w:pStyle w:val="Heading2"/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</w:pP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  <w:t>Специальность: [уточни, например, "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>Computer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  <w:t xml:space="preserve"> 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>Science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  <w:t>" или "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>Software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  <w:t xml:space="preserve"> 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>Engineering</w:t>
      </w:r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  <w:t>"]</w:t>
      </w:r>
    </w:p>
    <w:p w14:paraId="54529A78" w14:textId="77777777" w:rsidR="00994052" w:rsidRPr="00994052" w:rsidRDefault="00994052" w:rsidP="00994052">
      <w:pPr>
        <w:pStyle w:val="Heading2"/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ru-RU"/>
        </w:rPr>
      </w:pPr>
    </w:p>
    <w:p w14:paraId="7FFCC927" w14:textId="77777777" w:rsidR="00994052" w:rsidRPr="00994052" w:rsidRDefault="00994052" w:rsidP="00994052">
      <w:pPr>
        <w:pStyle w:val="Heading2"/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  <w:lang w:val="ru-RU"/>
        </w:rPr>
      </w:pPr>
      <w:r w:rsidRPr="00994052">
        <w:rPr>
          <w:rFonts w:asciiTheme="minorHAnsi" w:eastAsiaTheme="minorHAnsi" w:hAnsiTheme="minorHAnsi" w:cstheme="minorBidi"/>
          <w:bCs/>
          <w:i w:val="0"/>
          <w:spacing w:val="0"/>
          <w:sz w:val="22"/>
          <w:szCs w:val="22"/>
          <w:lang w:val="ru-RU"/>
        </w:rPr>
        <w:t>Средняя школа №8, г. Темиртау</w:t>
      </w:r>
    </w:p>
    <w:p w14:paraId="3440CA86" w14:textId="1FDF2A9E" w:rsidR="00CE2D13" w:rsidRPr="00994052" w:rsidRDefault="00994052" w:rsidP="00994052">
      <w:pPr>
        <w:pStyle w:val="Heading2"/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  <w:lang w:val="kk-KZ"/>
        </w:rPr>
      </w:pPr>
      <w:proofErr w:type="spellStart"/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>Общее</w:t>
      </w:r>
      <w:proofErr w:type="spellEnd"/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 xml:space="preserve"> </w:t>
      </w:r>
      <w:proofErr w:type="spellStart"/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>среднее</w:t>
      </w:r>
      <w:proofErr w:type="spellEnd"/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 xml:space="preserve"> </w:t>
      </w:r>
      <w:proofErr w:type="spellStart"/>
      <w:r w:rsidRPr="00994052">
        <w:rPr>
          <w:rFonts w:asciiTheme="minorHAnsi" w:eastAsiaTheme="minorHAnsi" w:hAnsiTheme="minorHAnsi" w:cstheme="minorBidi"/>
          <w:b w:val="0"/>
          <w:i w:val="0"/>
          <w:spacing w:val="0"/>
          <w:sz w:val="22"/>
          <w:szCs w:val="22"/>
        </w:rPr>
        <w:t>образование</w:t>
      </w:r>
      <w:proofErr w:type="spellEnd"/>
    </w:p>
    <w:p w14:paraId="34A6346A" w14:textId="19F45605" w:rsidR="00CE2D13" w:rsidRPr="00994052" w:rsidRDefault="00994052">
      <w:pPr>
        <w:pStyle w:val="Heading1"/>
        <w:rPr>
          <w:lang w:val="ru-RU"/>
        </w:rPr>
      </w:pPr>
      <w:r w:rsidRPr="00994052">
        <w:rPr>
          <w:lang w:val="ru-RU"/>
        </w:rPr>
        <w:t>Дополнительная информация</w:t>
      </w:r>
    </w:p>
    <w:p w14:paraId="3FE76157" w14:textId="2729DD95" w:rsidR="00994052" w:rsidRPr="00994052" w:rsidRDefault="00994052" w:rsidP="00994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kk-KZ" w:eastAsia="en-GB"/>
        </w:rPr>
      </w:pPr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 xml:space="preserve">Участвовал в </w:t>
      </w:r>
      <w:proofErr w:type="spellStart"/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>хакатонах</w:t>
      </w:r>
      <w:proofErr w:type="spellEnd"/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 xml:space="preserve"> </w:t>
      </w:r>
      <w:proofErr w:type="spellStart"/>
      <w:r w:rsidRPr="0099405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GB" w:eastAsia="en-GB"/>
        </w:rPr>
        <w:t>Datathon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kk-KZ"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GB"/>
        </w:rPr>
        <w:t>GDSC</w:t>
      </w:r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 xml:space="preserve"> и </w:t>
      </w:r>
      <w:proofErr w:type="spellStart"/>
      <w:r w:rsidRPr="0099405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GB" w:eastAsia="en-GB"/>
        </w:rPr>
        <w:t>Decentrathon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kk-KZ" w:eastAsia="en-GB"/>
        </w:rPr>
        <w:t xml:space="preserve"> </w:t>
      </w:r>
      <w:r w:rsidRPr="0099405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ru-RU" w:eastAsia="en-GB"/>
        </w:rPr>
        <w:t>(</w:t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kk-KZ" w:eastAsia="en-GB"/>
        </w:rPr>
        <w:t xml:space="preserve">см.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kk-KZ" w:eastAsia="en-GB"/>
        </w:rPr>
        <w:t>Ниже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kk-KZ" w:eastAsia="en-GB"/>
        </w:rPr>
        <w:t>)</w:t>
      </w:r>
    </w:p>
    <w:p w14:paraId="06D93D64" w14:textId="31F6B500" w:rsidR="00994052" w:rsidRPr="00994052" w:rsidRDefault="00994052" w:rsidP="00994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</w:pPr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>Ответственный, целеустремлённый и вкладываюсь в работу на все 100%</w:t>
      </w:r>
    </w:p>
    <w:p w14:paraId="5714DB93" w14:textId="5EA6F4D3" w:rsidR="00994052" w:rsidRPr="00994052" w:rsidRDefault="00994052" w:rsidP="00994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</w:pPr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 xml:space="preserve"> Активно развиваюсь в сферах мобильной, игровой и блокчейн-разработки</w:t>
      </w:r>
    </w:p>
    <w:p w14:paraId="563883B9" w14:textId="56B34BC1" w:rsidR="00994052" w:rsidRPr="00994052" w:rsidRDefault="00994052" w:rsidP="00994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</w:pPr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 xml:space="preserve">Участвую в </w:t>
      </w:r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open</w:t>
      </w:r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 xml:space="preserve"> </w:t>
      </w:r>
      <w:proofErr w:type="spellStart"/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>source</w:t>
      </w:r>
      <w:proofErr w:type="spellEnd"/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 xml:space="preserve"> проектах (см. </w:t>
      </w:r>
      <w:hyperlink r:id="rId7" w:tgtFrame="_new" w:history="1">
        <w:r w:rsidRPr="0099405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GB" w:eastAsia="en-GB"/>
          </w:rPr>
          <w:t>GitHub</w:t>
        </w:r>
      </w:hyperlink>
      <w:r w:rsidRPr="00994052"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t>)</w:t>
      </w:r>
    </w:p>
    <w:p w14:paraId="0B29680D" w14:textId="2F70E4F9" w:rsidR="00CE2D13" w:rsidRDefault="00994052" w:rsidP="00994052">
      <w:pPr>
        <w:pStyle w:val="Heading2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90D01F8" wp14:editId="0C2662E4">
            <wp:extent cx="6134735" cy="3369310"/>
            <wp:effectExtent l="0" t="0" r="0" b="0"/>
            <wp:docPr id="129120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07523" name="Picture 12912075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DFA7" w14:textId="1DC6E714" w:rsidR="00994052" w:rsidRPr="00994052" w:rsidRDefault="00994052" w:rsidP="0099405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9BA5AE" wp14:editId="4B577417">
            <wp:extent cx="6134735" cy="4304624"/>
            <wp:effectExtent l="0" t="0" r="0" b="1270"/>
            <wp:docPr id="21913894" name="Picture 2" descr="A screenshot of a certific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894" name="Picture 2" descr="A screenshot of a certificat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72" cy="43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052" w:rsidRPr="00994052">
      <w:headerReference w:type="default" r:id="rId10"/>
      <w:footerReference w:type="default" r:id="rId11"/>
      <w:headerReference w:type="first" r:id="rId12"/>
      <w:pgSz w:w="11907" w:h="16839" w:code="9"/>
      <w:pgMar w:top="1152" w:right="1123" w:bottom="1195" w:left="1123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044D3" w14:textId="77777777" w:rsidR="00BA31F0" w:rsidRDefault="00BA31F0">
      <w:pPr>
        <w:spacing w:after="0" w:line="240" w:lineRule="auto"/>
      </w:pPr>
      <w:r>
        <w:separator/>
      </w:r>
    </w:p>
  </w:endnote>
  <w:endnote w:type="continuationSeparator" w:id="0">
    <w:p w14:paraId="29938F51" w14:textId="77777777" w:rsidR="00BA31F0" w:rsidRDefault="00BA3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6330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7741ED" w14:textId="77777777" w:rsidR="00CE2D13" w:rsidRDefault="00972EC1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EE7FAF" w14:textId="77777777" w:rsidR="00BA31F0" w:rsidRDefault="00BA31F0">
      <w:pPr>
        <w:spacing w:after="0" w:line="240" w:lineRule="auto"/>
      </w:pPr>
      <w:r>
        <w:separator/>
      </w:r>
    </w:p>
  </w:footnote>
  <w:footnote w:type="continuationSeparator" w:id="0">
    <w:p w14:paraId="36A629E8" w14:textId="77777777" w:rsidR="00BA31F0" w:rsidRDefault="00BA3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FE05D" w14:textId="77777777" w:rsidR="00CE2D13" w:rsidRDefault="00972EC1">
    <w:pPr>
      <w:pStyle w:val="Header"/>
    </w:pPr>
    <w:r>
      <w:rPr>
        <w:noProof/>
        <w:lang w:eastAsia="zh-CN" w:bidi="he-IL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4426AA3" wp14:editId="0301A5B1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4" name="Group 4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9AD79F8" id="Group 4" o:spid="_x0000_s1026" alt="Title: Background graphics" style="position:absolute;margin-left:0;margin-top:0;width:252pt;height:791.85pt;z-index:251661312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">
              <v:rect id="Rectangle 2" o:spid="_x0000_s1027" style="position:absolute;width:32004;height:19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" fillcolor="#4b3a2e [3215]" stroked="f" strokeweight="1pt"/>
              <v:rect id="Rectangle 3" o:spid="_x0000_s1028" style="position:absolute;top:99648;width:32004;height:9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b3a2e [3215]" stroked="f" strokeweight="1pt"/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6130C" w14:textId="77777777" w:rsidR="00CE2D13" w:rsidRDefault="00972EC1">
    <w:pPr>
      <w:pStyle w:val="Header"/>
    </w:pPr>
    <w:r>
      <w:rPr>
        <w:noProof/>
        <w:lang w:eastAsia="zh-CN" w:bidi="he-IL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13E2CCC" wp14:editId="79498279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5" name="Group 5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6" name="Rectangle 6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7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2CE20A91" id="Group 5" o:spid="_x0000_s1026" alt="Title: Background graphics" style="position:absolute;margin-left:0;margin-top:0;width:252pt;height:791.85pt;z-index:251663360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">
              <v:rect id="Rectangle 6" o:spid="_x0000_s1027" style="position:absolute;width:32004;height:19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" fillcolor="#4b3a2e [3215]" stroked="f" strokeweight="1pt"/>
              <v:rect id="Rectangle 7" o:spid="_x0000_s1028" style="position:absolute;top:99648;width:32004;height:9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" fillcolor="#4b3a2e [3215]" stroked="f" strokeweight="1pt"/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FF442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028F2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C4002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D2B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BB849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3AEF4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FA688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BA4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750E6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D62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22763951">
    <w:abstractNumId w:val="9"/>
  </w:num>
  <w:num w:numId="2" w16cid:durableId="1297292490">
    <w:abstractNumId w:val="7"/>
  </w:num>
  <w:num w:numId="3" w16cid:durableId="881163689">
    <w:abstractNumId w:val="6"/>
  </w:num>
  <w:num w:numId="4" w16cid:durableId="485439634">
    <w:abstractNumId w:val="5"/>
  </w:num>
  <w:num w:numId="5" w16cid:durableId="1684896713">
    <w:abstractNumId w:val="4"/>
  </w:num>
  <w:num w:numId="6" w16cid:durableId="2113937193">
    <w:abstractNumId w:val="8"/>
  </w:num>
  <w:num w:numId="7" w16cid:durableId="1438790792">
    <w:abstractNumId w:val="3"/>
  </w:num>
  <w:num w:numId="8" w16cid:durableId="1042175672">
    <w:abstractNumId w:val="2"/>
  </w:num>
  <w:num w:numId="9" w16cid:durableId="1160924242">
    <w:abstractNumId w:val="1"/>
  </w:num>
  <w:num w:numId="10" w16cid:durableId="1621455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052"/>
    <w:rsid w:val="00065808"/>
    <w:rsid w:val="00133EE0"/>
    <w:rsid w:val="00972EC1"/>
    <w:rsid w:val="00994052"/>
    <w:rsid w:val="009F3703"/>
    <w:rsid w:val="00BA31F0"/>
    <w:rsid w:val="00CE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37756"/>
  <w15:chartTrackingRefBased/>
  <w15:docId w15:val="{7C0DF592-765A-5145-8A57-72D064907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4B3A2E" w:themeColor="text2"/>
        <w:sz w:val="22"/>
        <w:szCs w:val="22"/>
        <w:lang w:val="en-US" w:eastAsia="ja-JP" w:bidi="ar-SA"/>
      </w:rPr>
    </w:rPrDefault>
    <w:pPrDefault>
      <w:pPr>
        <w:spacing w:after="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20" w:after="200"/>
      <w:contextualSpacing/>
      <w:outlineLvl w:val="0"/>
    </w:pPr>
    <w:rPr>
      <w:rFonts w:asciiTheme="majorHAnsi" w:hAnsiTheme="majorHAnsi"/>
      <w:b/>
      <w:spacing w:val="21"/>
      <w:sz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20" w:after="80"/>
      <w:contextualSpacing/>
      <w:outlineLvl w:val="1"/>
    </w:pPr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pacing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4"/>
    </w:pPr>
    <w:rPr>
      <w:rFonts w:asciiTheme="majorHAnsi" w:eastAsiaTheme="majorEastAsia" w:hAnsiTheme="majorHAnsi" w:cstheme="majorBidi"/>
      <w:b/>
      <w:spacing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spacing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6"/>
    </w:pPr>
    <w:rPr>
      <w:rFonts w:asciiTheme="majorHAnsi" w:eastAsiaTheme="majorEastAsia" w:hAnsiTheme="majorHAnsi" w:cstheme="majorBidi"/>
      <w:iCs/>
      <w:spacing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7"/>
    </w:pPr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semiHidden/>
    <w:unhideWhenUsed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pPr>
      <w:numPr>
        <w:ilvl w:val="1"/>
      </w:numPr>
      <w:spacing w:after="960" w:line="240" w:lineRule="auto"/>
      <w:contextualSpacing/>
    </w:pPr>
    <w:rPr>
      <w:rFonts w:eastAsiaTheme="minorEastAsia"/>
      <w:i/>
      <w:spacing w:val="21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b/>
      <w:spacing w:val="21"/>
      <w:sz w:val="26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pacing w:val="21"/>
      <w:sz w:val="26"/>
    </w:rPr>
  </w:style>
  <w:style w:type="character" w:customStyle="1" w:styleId="FooterChar">
    <w:name w:val="Footer Char"/>
    <w:basedOn w:val="DefaultParagraphFont"/>
    <w:link w:val="Footer"/>
    <w:uiPriority w:val="99"/>
    <w:rPr>
      <w:b/>
      <w:spacing w:val="21"/>
      <w:sz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spacing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spacing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pacing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21"/>
      <w:sz w:val="36"/>
    </w:rPr>
  </w:style>
  <w:style w:type="character" w:styleId="Strong">
    <w:name w:val="Strong"/>
    <w:basedOn w:val="DefaultParagraphFont"/>
    <w:uiPriority w:val="22"/>
    <w:unhideWhenUsed/>
    <w:qFormat/>
    <w:rPr>
      <w:b/>
      <w:bCs/>
      <w:caps/>
      <w:smallCaps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  <w:contextualSpacing/>
    </w:pPr>
    <w:rPr>
      <w:i/>
      <w:iCs/>
      <w:sz w:val="32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  <w:contextualSpacing/>
    </w:pPr>
    <w:rPr>
      <w:b/>
      <w:i/>
      <w:iCs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B3A2E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4B3A2E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18"/>
      <w:szCs w:val="18"/>
    </w:rPr>
  </w:style>
  <w:style w:type="paragraph" w:customStyle="1" w:styleId="ContactInformation">
    <w:name w:val="Contact Information"/>
    <w:basedOn w:val="Normal"/>
    <w:uiPriority w:val="2"/>
    <w:qFormat/>
    <w:pPr>
      <w:spacing w:after="920"/>
      <w:contextualSpacing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B3A2E" w:themeColor="text2"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i/>
      <w:iCs/>
      <w:color w:val="4B3A2E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216" w:hanging="216"/>
      <w:contextualSpacing/>
    </w:pPr>
  </w:style>
  <w:style w:type="paragraph" w:customStyle="1" w:styleId="Name">
    <w:name w:val="Name"/>
    <w:basedOn w:val="Normal"/>
    <w:link w:val="NameChar"/>
    <w:uiPriority w:val="1"/>
    <w:qFormat/>
    <w:pPr>
      <w:spacing w:after="240" w:line="240" w:lineRule="auto"/>
      <w:contextualSpacing/>
    </w:pPr>
    <w:rPr>
      <w:b/>
      <w:caps/>
      <w:spacing w:val="21"/>
      <w:sz w:val="36"/>
    </w:rPr>
  </w:style>
  <w:style w:type="character" w:customStyle="1" w:styleId="NameChar">
    <w:name w:val="Name Char"/>
    <w:basedOn w:val="DefaultParagraphFont"/>
    <w:link w:val="Name"/>
    <w:uiPriority w:val="1"/>
    <w:rPr>
      <w:b/>
      <w:caps/>
      <w:spacing w:val="21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Cs/>
      <w:caps/>
      <w:spacing w:val="21"/>
    </w:rPr>
  </w:style>
  <w:style w:type="character" w:styleId="Hyperlink">
    <w:name w:val="Hyperlink"/>
    <w:basedOn w:val="DefaultParagraphFont"/>
    <w:uiPriority w:val="99"/>
    <w:semiHidden/>
    <w:unhideWhenUsed/>
    <w:rsid w:val="009940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0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udswoods?tab=repositories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azizatanirbergen/Library/Containers/com.microsoft.Word/Data/Library/Application%20Support/Microsoft/Office/16.0/DTS/en-GB%7b8FAAE5F8-83EF-5A41-9C73-76B53D6E3AB3%7d/%7bEB936FC7-3740-9449-BF7D-830CFEB1790B%7dtf10002079.dotx" TargetMode="External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B3A2E"/>
      </a:dk2>
      <a:lt2>
        <a:srgbClr val="F1EFEE"/>
      </a:lt2>
      <a:accent1>
        <a:srgbClr val="9E4733"/>
      </a:accent1>
      <a:accent2>
        <a:srgbClr val="DBA84D"/>
      </a:accent2>
      <a:accent3>
        <a:srgbClr val="4A5C6E"/>
      </a:accent3>
      <a:accent4>
        <a:srgbClr val="C76B42"/>
      </a:accent4>
      <a:accent5>
        <a:srgbClr val="AB967D"/>
      </a:accent5>
      <a:accent6>
        <a:srgbClr val="8B465F"/>
      </a:accent6>
      <a:hlink>
        <a:srgbClr val="3D859C"/>
      </a:hlink>
      <a:folHlink>
        <a:srgbClr val="A65E8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Basic Resume.dotx</Template>
  <TotalTime>4</TotalTime>
  <Pages>2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Gaziza Tanirbergen</dc:creator>
  <cp:keywords/>
  <dc:description/>
  <cp:lastModifiedBy>Gaziza Tanirbergen</cp:lastModifiedBy>
  <cp:revision>1</cp:revision>
  <dcterms:created xsi:type="dcterms:W3CDTF">2025-04-29T13:51:00Z</dcterms:created>
  <dcterms:modified xsi:type="dcterms:W3CDTF">2025-04-29T14:02:00Z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TF10002038</vt:lpwstr>
  </property>
</Properties>
</file>